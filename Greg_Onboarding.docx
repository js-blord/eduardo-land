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4F10" w14:textId="1363E436" w:rsidR="00197602" w:rsidRPr="00197602" w:rsidRDefault="00197602" w:rsidP="00F12D04">
      <w:pPr>
        <w:pStyle w:val="ObjectAnchor"/>
        <w:rPr>
          <w:sz w:val="12"/>
        </w:rPr>
      </w:pPr>
    </w:p>
    <w:tbl>
      <w:tblPr>
        <w:tblW w:w="5000" w:type="pct"/>
        <w:tblLook w:val="0600" w:firstRow="0" w:lastRow="0" w:firstColumn="0" w:lastColumn="0" w:noHBand="1" w:noVBand="1"/>
      </w:tblPr>
      <w:tblGrid>
        <w:gridCol w:w="2430"/>
        <w:gridCol w:w="270"/>
        <w:gridCol w:w="5849"/>
        <w:gridCol w:w="2251"/>
      </w:tblGrid>
      <w:tr w:rsidR="00F96C5E" w14:paraId="2D53C748" w14:textId="77777777" w:rsidTr="005E7731">
        <w:trPr>
          <w:trHeight w:val="927"/>
        </w:trPr>
        <w:tc>
          <w:tcPr>
            <w:tcW w:w="1125" w:type="pct"/>
          </w:tcPr>
          <w:p w14:paraId="6B900CE0" w14:textId="77777777" w:rsidR="00F96C5E" w:rsidRPr="008A3EBD" w:rsidRDefault="00F96C5E" w:rsidP="00F96C5E">
            <w:pPr>
              <w:spacing w:before="0"/>
            </w:pPr>
          </w:p>
        </w:tc>
        <w:tc>
          <w:tcPr>
            <w:tcW w:w="125" w:type="pct"/>
          </w:tcPr>
          <w:p w14:paraId="104AD527" w14:textId="77777777" w:rsidR="00F96C5E" w:rsidRDefault="00F96C5E" w:rsidP="00F96C5E"/>
        </w:tc>
        <w:tc>
          <w:tcPr>
            <w:tcW w:w="2708" w:type="pct"/>
            <w:tcBorders>
              <w:bottom w:val="single" w:sz="24" w:space="0" w:color="auto"/>
            </w:tcBorders>
          </w:tcPr>
          <w:p w14:paraId="21E002AD" w14:textId="0339C688" w:rsidR="00F96C5E" w:rsidRDefault="002D7134" w:rsidP="00F96C5E">
            <w:pPr>
              <w:pStyle w:val="Title"/>
            </w:pPr>
            <w:sdt>
              <w:sdtPr>
                <w:id w:val="1031226093"/>
                <w:placeholder>
                  <w:docPart w:val="1934451F23B547F283CD00EA60732E48"/>
                </w:placeholder>
                <w15:appearance w15:val="hidden"/>
              </w:sdtPr>
              <w:sdtEndPr/>
              <w:sdtContent>
                <w:r w:rsidR="00D04A1D">
                  <w:t>SE Power</w:t>
                </w:r>
              </w:sdtContent>
            </w:sdt>
            <w:r w:rsidR="007844DC">
              <w:t xml:space="preserve"> </w:t>
            </w:r>
          </w:p>
        </w:tc>
        <w:tc>
          <w:tcPr>
            <w:tcW w:w="1042" w:type="pct"/>
            <w:tcBorders>
              <w:bottom w:val="single" w:sz="24" w:space="0" w:color="auto"/>
            </w:tcBorders>
            <w:vAlign w:val="center"/>
          </w:tcPr>
          <w:p w14:paraId="29D36198" w14:textId="6A063210" w:rsidR="00F96C5E" w:rsidRPr="00F96C5E" w:rsidRDefault="002D7134" w:rsidP="009C726B">
            <w:pPr>
              <w:pStyle w:val="IssueInfo"/>
            </w:pPr>
            <w:sdt>
              <w:sdtPr>
                <w:id w:val="1153186206"/>
                <w:placeholder>
                  <w:docPart w:val="C00C7DE7191C4DC6BCC8F03113BF9966"/>
                </w:placeholder>
                <w15:appearance w15:val="hidden"/>
              </w:sdtPr>
              <w:sdtEndPr/>
              <w:sdtContent>
                <w:r w:rsidR="00D04A1D">
                  <w:t>Gregory 1</w:t>
                </w:r>
              </w:sdtContent>
            </w:sdt>
            <w:r w:rsidR="007844DC">
              <w:t xml:space="preserve"> </w:t>
            </w:r>
          </w:p>
        </w:tc>
      </w:tr>
      <w:tr w:rsidR="00F96C5E" w:rsidRPr="00F96C5E" w14:paraId="3284F8C6" w14:textId="77777777" w:rsidTr="005E7731">
        <w:trPr>
          <w:trHeight w:val="417"/>
        </w:trPr>
        <w:tc>
          <w:tcPr>
            <w:tcW w:w="1125" w:type="pct"/>
          </w:tcPr>
          <w:p w14:paraId="0210DE71" w14:textId="77777777" w:rsidR="00F96C5E" w:rsidRPr="00F96C5E" w:rsidRDefault="00F96C5E" w:rsidP="00F96C5E">
            <w:pPr>
              <w:pStyle w:val="NoSpacing"/>
            </w:pPr>
          </w:p>
        </w:tc>
        <w:tc>
          <w:tcPr>
            <w:tcW w:w="125" w:type="pct"/>
          </w:tcPr>
          <w:p w14:paraId="5C323AE3" w14:textId="77777777" w:rsidR="00F96C5E" w:rsidRPr="00F96C5E" w:rsidRDefault="00F96C5E" w:rsidP="00F96C5E">
            <w:pPr>
              <w:pStyle w:val="NoSpacing"/>
            </w:pPr>
          </w:p>
        </w:tc>
        <w:tc>
          <w:tcPr>
            <w:tcW w:w="3750" w:type="pct"/>
            <w:gridSpan w:val="2"/>
            <w:tcBorders>
              <w:top w:val="single" w:sz="24" w:space="0" w:color="auto"/>
            </w:tcBorders>
          </w:tcPr>
          <w:p w14:paraId="0E0A0C42" w14:textId="0D72AB29" w:rsidR="00F96C5E" w:rsidRPr="00F96C5E" w:rsidRDefault="00D04A1D" w:rsidP="00F96C5E">
            <w:pPr>
              <w:pStyle w:val="Subtitle"/>
            </w:pPr>
            <w:r>
              <w:t xml:space="preserve">Onboarding to the </w:t>
            </w:r>
            <w:r w:rsidR="00EB6259">
              <w:t>home of your dreams!</w:t>
            </w:r>
          </w:p>
        </w:tc>
      </w:tr>
      <w:tr w:rsidR="00F96C5E" w14:paraId="5D12022F" w14:textId="77777777" w:rsidTr="005E7731">
        <w:trPr>
          <w:trHeight w:val="5643"/>
        </w:trPr>
        <w:tc>
          <w:tcPr>
            <w:tcW w:w="1125" w:type="pct"/>
          </w:tcPr>
          <w:p w14:paraId="324891A2" w14:textId="6696E3FC" w:rsidR="007844DC" w:rsidRDefault="002D7134" w:rsidP="007844DC">
            <w:pPr>
              <w:pStyle w:val="TOCHeading"/>
            </w:pPr>
            <w:sdt>
              <w:sdtPr>
                <w:id w:val="-1714798534"/>
                <w:placeholder>
                  <w:docPart w:val="5ED3F14D2C384A0F8C12118F8641EA64"/>
                </w:placeholder>
                <w15:appearance w15:val="hidden"/>
              </w:sdtPr>
              <w:sdtEndPr/>
              <w:sdtContent>
                <w:r w:rsidR="0041632C">
                  <w:t>Onboarding guide</w:t>
                </w:r>
              </w:sdtContent>
            </w:sdt>
          </w:p>
          <w:p w14:paraId="2507B531" w14:textId="77777777" w:rsidR="00F96C5E" w:rsidRDefault="00F96C5E" w:rsidP="00F96C5E">
            <w:pPr>
              <w:pStyle w:val="TopicDescription"/>
            </w:pPr>
            <w:r>
              <w:t>__</w:t>
            </w:r>
          </w:p>
          <w:p w14:paraId="33BEDB43" w14:textId="7187E6CF" w:rsidR="00F96C5E" w:rsidRDefault="002D7134" w:rsidP="00F96C5E">
            <w:pPr>
              <w:pStyle w:val="TopicTitle"/>
            </w:pPr>
            <w:sdt>
              <w:sdtPr>
                <w:id w:val="-1737239591"/>
                <w:placeholder>
                  <w:docPart w:val="59D339DC06D34C329DB4B13FFDD975E5"/>
                </w:placeholder>
                <w15:appearance w15:val="hidden"/>
              </w:sdtPr>
              <w:sdtEndPr/>
              <w:sdtContent>
                <w:r w:rsidR="00EB6259">
                  <w:t>What are your duties?</w:t>
                </w:r>
              </w:sdtContent>
            </w:sdt>
            <w:r w:rsidR="004748E7">
              <w:t xml:space="preserve"> </w:t>
            </w:r>
          </w:p>
          <w:p w14:paraId="3BEE779A" w14:textId="623FFD70" w:rsidR="00F96C5E" w:rsidRDefault="002D7134" w:rsidP="00F96C5E">
            <w:pPr>
              <w:pStyle w:val="TopicDescription"/>
            </w:pPr>
            <w:sdt>
              <w:sdtPr>
                <w:id w:val="-1248647217"/>
                <w:placeholder>
                  <w:docPart w:val="DD4398AC70D14A1BB798CA9A294C1293"/>
                </w:placeholder>
                <w15:appearance w15:val="hidden"/>
              </w:sdtPr>
              <w:sdtEndPr/>
              <w:sdtContent>
                <w:r w:rsidR="00EB6259">
                  <w:t xml:space="preserve">Learn all the nitty gritty of your job, </w:t>
                </w:r>
                <w:r w:rsidR="00F67093">
                  <w:t>as the manager of this power production facility</w:t>
                </w:r>
              </w:sdtContent>
            </w:sdt>
          </w:p>
          <w:p w14:paraId="466F15C1" w14:textId="77777777" w:rsidR="00F96C5E" w:rsidRDefault="00F96C5E" w:rsidP="00F96C5E">
            <w:pPr>
              <w:pStyle w:val="TopicDescription"/>
            </w:pPr>
            <w:r>
              <w:t>__</w:t>
            </w:r>
          </w:p>
          <w:p w14:paraId="2EA2598B" w14:textId="40566EFD" w:rsidR="00F96C5E" w:rsidRDefault="002D7134" w:rsidP="00F96C5E">
            <w:pPr>
              <w:pStyle w:val="TopicTitle"/>
            </w:pPr>
            <w:sdt>
              <w:sdtPr>
                <w:id w:val="16519401"/>
                <w:placeholder>
                  <w:docPart w:val="44FEB08920B74269B91A443C40FBCFE8"/>
                </w:placeholder>
                <w15:appearance w15:val="hidden"/>
              </w:sdtPr>
              <w:sdtEndPr/>
              <w:sdtContent>
                <w:r w:rsidR="00F67093">
                  <w:t>What do we offer?</w:t>
                </w:r>
              </w:sdtContent>
            </w:sdt>
            <w:r w:rsidR="007844DC">
              <w:t xml:space="preserve"> </w:t>
            </w:r>
          </w:p>
          <w:p w14:paraId="2551E777" w14:textId="4EC3C34E" w:rsidR="00F96C5E" w:rsidRDefault="002D7134" w:rsidP="00F96C5E">
            <w:pPr>
              <w:pStyle w:val="TopicDescription"/>
            </w:pPr>
            <w:sdt>
              <w:sdtPr>
                <w:id w:val="1263183935"/>
                <w:placeholder>
                  <w:docPart w:val="2F9E42E7CC2441F5AF5B270C475AC7B1"/>
                </w:placeholder>
                <w15:appearance w15:val="hidden"/>
              </w:sdtPr>
              <w:sdtEndPr/>
              <w:sdtContent>
                <w:r w:rsidR="00F67093">
                  <w:t xml:space="preserve">Get an introduction to all the amenities </w:t>
                </w:r>
                <w:r w:rsidR="00DD66A1">
                  <w:t xml:space="preserve">in the office, and outside, at the city of </w:t>
                </w:r>
                <w:r w:rsidR="00540FE1">
                  <w:t>XL2127GdRpHM</w:t>
                </w:r>
              </w:sdtContent>
            </w:sdt>
            <w:r w:rsidR="007844DC">
              <w:t xml:space="preserve"> </w:t>
            </w:r>
          </w:p>
          <w:p w14:paraId="52297C06" w14:textId="77777777" w:rsidR="00F96C5E" w:rsidRDefault="00F96C5E" w:rsidP="00F96C5E">
            <w:pPr>
              <w:pStyle w:val="TopicDescription"/>
            </w:pPr>
            <w:r>
              <w:t>__</w:t>
            </w:r>
          </w:p>
          <w:p w14:paraId="1C87CA13" w14:textId="1023BBE3" w:rsidR="00F96C5E" w:rsidRDefault="002D7134" w:rsidP="00F96C5E">
            <w:pPr>
              <w:pStyle w:val="TopicTitle"/>
            </w:pPr>
            <w:sdt>
              <w:sdtPr>
                <w:id w:val="-382414371"/>
                <w:placeholder>
                  <w:docPart w:val="F00CEE2AAFF849B68261EE2059880F96"/>
                </w:placeholder>
                <w15:appearance w15:val="hidden"/>
              </w:sdtPr>
              <w:sdtEndPr/>
              <w:sdtContent>
                <w:r w:rsidR="00E2240C">
                  <w:t>Company directory</w:t>
                </w:r>
              </w:sdtContent>
            </w:sdt>
            <w:r w:rsidR="007844DC">
              <w:t xml:space="preserve"> </w:t>
            </w:r>
          </w:p>
          <w:p w14:paraId="205FF0DA" w14:textId="5DE73A34" w:rsidR="00F96C5E" w:rsidRPr="002719D0" w:rsidRDefault="002D7134" w:rsidP="00F96C5E">
            <w:pPr>
              <w:pStyle w:val="TopicDescription"/>
            </w:pPr>
            <w:sdt>
              <w:sdtPr>
                <w:id w:val="-366454327"/>
                <w:placeholder>
                  <w:docPart w:val="BEB3DE4D5CE94EAA820A04C4BED64354"/>
                </w:placeholder>
                <w15:appearance w15:val="hidden"/>
              </w:sdtPr>
              <w:sdtEndPr/>
              <w:sdtContent>
                <w:r w:rsidR="00321981">
                  <w:t xml:space="preserve">Contact information for </w:t>
                </w:r>
                <w:r w:rsidR="00E2240C">
                  <w:t>your</w:t>
                </w:r>
                <w:r w:rsidR="0063344D">
                  <w:t xml:space="preserve"> three</w:t>
                </w:r>
                <w:r w:rsidR="00E2240C">
                  <w:t xml:space="preserve"> superiors</w:t>
                </w:r>
              </w:sdtContent>
            </w:sdt>
            <w:r w:rsidR="0063344D">
              <w:t>.</w:t>
            </w:r>
          </w:p>
        </w:tc>
        <w:tc>
          <w:tcPr>
            <w:tcW w:w="125" w:type="pct"/>
          </w:tcPr>
          <w:p w14:paraId="1BA7ACA5" w14:textId="77777777" w:rsidR="00F96C5E" w:rsidRDefault="00F96C5E" w:rsidP="00F96C5E"/>
        </w:tc>
        <w:tc>
          <w:tcPr>
            <w:tcW w:w="3750" w:type="pct"/>
            <w:gridSpan w:val="2"/>
          </w:tcPr>
          <w:p w14:paraId="0A96FA6E" w14:textId="3499DB64" w:rsidR="00F96C5E" w:rsidRDefault="00637C30" w:rsidP="00F96C5E">
            <w:r>
              <w:rPr>
                <w:noProof/>
              </w:rPr>
              <w:drawing>
                <wp:inline distT="0" distB="0" distL="0" distR="0" wp14:anchorId="6843346B" wp14:editId="7E927DA0">
                  <wp:extent cx="4389120" cy="3777801"/>
                  <wp:effectExtent l="0" t="0" r="0" b="0"/>
                  <wp:docPr id="1626920437" name="Picture 1" descr="African baobab tree: how one plant creates an entire habitat | One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rican baobab tree: how one plant creates an entire habitat | One Earth"/>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9296" b="10773"/>
                          <a:stretch>
                            <a:fillRect/>
                          </a:stretch>
                        </pic:blipFill>
                        <pic:spPr bwMode="auto">
                          <a:xfrm>
                            <a:off x="0" y="0"/>
                            <a:ext cx="4420909" cy="380516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96C5E" w14:paraId="2E979E23" w14:textId="77777777" w:rsidTr="00F96C5E">
        <w:trPr>
          <w:trHeight w:val="5402"/>
        </w:trPr>
        <w:tc>
          <w:tcPr>
            <w:tcW w:w="1125" w:type="pct"/>
          </w:tcPr>
          <w:p w14:paraId="16EAB612" w14:textId="77777777" w:rsidR="00F96C5E" w:rsidRPr="002719D0" w:rsidRDefault="00F96C5E" w:rsidP="00F96C5E"/>
        </w:tc>
        <w:tc>
          <w:tcPr>
            <w:tcW w:w="125" w:type="pct"/>
          </w:tcPr>
          <w:p w14:paraId="455780B8" w14:textId="77777777" w:rsidR="00F96C5E" w:rsidRDefault="00F96C5E" w:rsidP="00F96C5E"/>
        </w:tc>
        <w:tc>
          <w:tcPr>
            <w:tcW w:w="3750" w:type="pct"/>
            <w:gridSpan w:val="2"/>
            <w:vAlign w:val="center"/>
          </w:tcPr>
          <w:p w14:paraId="02E3F4D4" w14:textId="04F291B8" w:rsidR="00F96C5E" w:rsidRDefault="002D7134" w:rsidP="00FD31FB">
            <w:pPr>
              <w:pStyle w:val="Heading1"/>
            </w:pPr>
            <w:sdt>
              <w:sdtPr>
                <w:id w:val="458464496"/>
                <w:placeholder>
                  <w:docPart w:val="F291A64B3270404FACC108B97E07AA0F"/>
                </w:placeholder>
                <w15:appearance w15:val="hidden"/>
              </w:sdtPr>
              <w:sdtEndPr/>
              <w:sdtContent>
                <w:r w:rsidR="00D65C19">
                  <w:t>Duties</w:t>
                </w:r>
              </w:sdtContent>
            </w:sdt>
            <w:r w:rsidR="00CA0AAB">
              <w:t xml:space="preserve">  </w:t>
            </w:r>
          </w:p>
          <w:p w14:paraId="7E3426C1" w14:textId="6F38686A" w:rsidR="00F96C5E" w:rsidRPr="000C3643" w:rsidRDefault="00D65C19" w:rsidP="009C726B">
            <w:pPr>
              <w:rPr>
                <w:rStyle w:val="Bold"/>
              </w:rPr>
            </w:pPr>
            <w:r>
              <w:rPr>
                <w:rStyle w:val="Bold"/>
              </w:rPr>
              <w:t xml:space="preserve">As the new manager of the SE Aham power production </w:t>
            </w:r>
            <w:r w:rsidR="002736CB">
              <w:rPr>
                <w:rStyle w:val="Bold"/>
              </w:rPr>
              <w:t>facility,</w:t>
            </w:r>
            <w:r>
              <w:rPr>
                <w:rStyle w:val="Bold"/>
              </w:rPr>
              <w:t xml:space="preserve"> you have 3 main duties</w:t>
            </w:r>
            <w:r w:rsidR="000C7512">
              <w:rPr>
                <w:rStyle w:val="Bold"/>
              </w:rPr>
              <w:t>.</w:t>
            </w:r>
            <w:r w:rsidR="00974322">
              <w:rPr>
                <w:rStyle w:val="Bold"/>
              </w:rPr>
              <w:t xml:space="preserve"> We </w:t>
            </w:r>
            <w:proofErr w:type="gramStart"/>
            <w:r w:rsidR="00974322">
              <w:rPr>
                <w:rStyle w:val="Bold"/>
              </w:rPr>
              <w:t>like</w:t>
            </w:r>
            <w:proofErr w:type="gramEnd"/>
            <w:r w:rsidR="00974322">
              <w:rPr>
                <w:rStyle w:val="Bold"/>
              </w:rPr>
              <w:t xml:space="preserve"> to describe these with the three </w:t>
            </w:r>
            <w:proofErr w:type="gramStart"/>
            <w:r w:rsidR="00FD31FB">
              <w:rPr>
                <w:rStyle w:val="Bold"/>
              </w:rPr>
              <w:t>M’s</w:t>
            </w:r>
            <w:proofErr w:type="gramEnd"/>
            <w:r w:rsidR="00FD31FB">
              <w:rPr>
                <w:rStyle w:val="Bold"/>
              </w:rPr>
              <w:t>. Management, Manipulation, and Meetings. See more details below!</w:t>
            </w:r>
          </w:p>
          <w:sdt>
            <w:sdtPr>
              <w:id w:val="-730154984"/>
              <w:placeholder>
                <w:docPart w:val="288648188CEF43E4B853B660070709C0"/>
              </w:placeholder>
              <w15:appearance w15:val="hidden"/>
            </w:sdtPr>
            <w:sdtEndPr/>
            <w:sdtContent>
              <w:p w14:paraId="02252EF8" w14:textId="77777777" w:rsidR="00F96C5E" w:rsidRDefault="00FD31FB" w:rsidP="00FD31FB">
                <w:r>
                  <w:t>Management:</w:t>
                </w:r>
              </w:p>
              <w:p w14:paraId="028953EB" w14:textId="4665F390" w:rsidR="00FD31FB" w:rsidRDefault="00E33C95" w:rsidP="00FD31FB">
                <w:r>
                  <w:t xml:space="preserve">As the manager of the power facility, it is your job to manage all employees in the department, you will control hiring, firing, and current objectives of all employees. </w:t>
                </w:r>
                <w:r w:rsidR="00E24384">
                  <w:t xml:space="preserve">They will listen to all directions </w:t>
                </w:r>
                <w:r w:rsidR="00106D64">
                  <w:t xml:space="preserve">immediately without failure. The objective of this is to upkeep power production above </w:t>
                </w:r>
                <w:r w:rsidR="00B515CB">
                  <w:t>100%</w:t>
                </w:r>
              </w:p>
              <w:p w14:paraId="799DDE67" w14:textId="77777777" w:rsidR="00FD31FB" w:rsidRDefault="00FD31FB" w:rsidP="00FD31FB">
                <w:r>
                  <w:t>Manipulation:</w:t>
                </w:r>
              </w:p>
              <w:p w14:paraId="5892C918" w14:textId="028141CC" w:rsidR="00FD31FB" w:rsidRDefault="00766F20" w:rsidP="00FD31FB">
                <w:r>
                  <w:t xml:space="preserve">You will also be the reporter on all site activities. You will need to compile, manipulate and use data </w:t>
                </w:r>
                <w:r w:rsidR="00422A0B">
                  <w:t>to prove your delivery objectives.</w:t>
                </w:r>
                <w:r w:rsidR="001D597C">
                  <w:t xml:space="preserve"> </w:t>
                </w:r>
                <w:r w:rsidR="005E7731">
                  <w:t>This will be important to prove your efforts to your supervisors in the next section, Meetings.</w:t>
                </w:r>
              </w:p>
              <w:p w14:paraId="25B91AAC" w14:textId="77777777" w:rsidR="00FD31FB" w:rsidRDefault="00FD31FB" w:rsidP="00FD31FB">
                <w:r>
                  <w:t>Meetings:</w:t>
                </w:r>
              </w:p>
              <w:p w14:paraId="2178B3D4" w14:textId="5D17E876" w:rsidR="00FD31FB" w:rsidRDefault="008033C5" w:rsidP="00FD31FB">
                <w:r>
                  <w:t>You will need to meet weekly with Eduardo, to review your production metrics, and</w:t>
                </w:r>
                <w:r w:rsidR="00D450C5">
                  <w:t xml:space="preserve"> begin any next steps. Remember, failure isn’t bad! It just means you have room to grow! </w:t>
                </w:r>
                <w:r w:rsidR="00FD737A">
                  <w:t>Do not let our energy run out.</w:t>
                </w:r>
              </w:p>
            </w:sdtContent>
          </w:sdt>
        </w:tc>
      </w:tr>
    </w:tbl>
    <w:p w14:paraId="099A818E" w14:textId="77777777" w:rsidR="00197602" w:rsidRDefault="00197602" w:rsidP="002719D0">
      <w:pPr>
        <w:pStyle w:val="NoSpacing"/>
      </w:pPr>
    </w:p>
    <w:p w14:paraId="0768DA17" w14:textId="77777777" w:rsidR="00197602" w:rsidRDefault="00197602" w:rsidP="002719D0">
      <w:pPr>
        <w:pStyle w:val="NoSpacing"/>
        <w:sectPr w:rsidR="00197602" w:rsidSect="005E7731">
          <w:pgSz w:w="12240" w:h="15840"/>
          <w:pgMar w:top="144" w:right="720" w:bottom="360" w:left="720" w:header="720" w:footer="432" w:gutter="0"/>
          <w:cols w:space="720"/>
          <w:docGrid w:linePitch="360"/>
        </w:sectPr>
      </w:pPr>
    </w:p>
    <w:p w14:paraId="5C834BFE" w14:textId="77777777" w:rsidR="00197602" w:rsidRDefault="00197602" w:rsidP="00624FC0">
      <w:pPr>
        <w:pStyle w:val="ObjectAnchor"/>
      </w:pPr>
    </w:p>
    <w:tbl>
      <w:tblPr>
        <w:tblW w:w="0" w:type="auto"/>
        <w:tblLook w:val="0600" w:firstRow="0" w:lastRow="0" w:firstColumn="0" w:lastColumn="0" w:noHBand="1" w:noVBand="1"/>
      </w:tblPr>
      <w:tblGrid>
        <w:gridCol w:w="4764"/>
        <w:gridCol w:w="1714"/>
        <w:gridCol w:w="444"/>
        <w:gridCol w:w="3878"/>
      </w:tblGrid>
      <w:tr w:rsidR="00147234" w14:paraId="45C0CA4A" w14:textId="77777777" w:rsidTr="007C2191">
        <w:trPr>
          <w:trHeight w:val="432"/>
        </w:trPr>
        <w:tc>
          <w:tcPr>
            <w:tcW w:w="5940" w:type="dxa"/>
            <w:gridSpan w:val="2"/>
            <w:tcBorders>
              <w:bottom w:val="single" w:sz="18" w:space="0" w:color="auto"/>
            </w:tcBorders>
          </w:tcPr>
          <w:p w14:paraId="34072C7C" w14:textId="044C3437" w:rsidR="00147234" w:rsidRPr="00CA0AAB" w:rsidRDefault="002D7134" w:rsidP="00CA0AAB">
            <w:pPr>
              <w:rPr>
                <w:rStyle w:val="Bold"/>
              </w:rPr>
            </w:pPr>
            <w:sdt>
              <w:sdtPr>
                <w:rPr>
                  <w:rFonts w:ascii="Century Gothic"/>
                  <w:b/>
                  <w:sz w:val="28"/>
                </w:rPr>
                <w:id w:val="-1217969157"/>
                <w:placeholder>
                  <w:docPart w:val="FD77DF75D1BF4AC184E9D9ECE7969A03"/>
                </w:placeholder>
                <w15:appearance w15:val="hidden"/>
              </w:sdtPr>
              <w:sdtEndPr/>
              <w:sdtContent>
                <w:r w:rsidR="00FD737A">
                  <w:rPr>
                    <w:rFonts w:ascii="Century Gothic"/>
                    <w:b/>
                    <w:sz w:val="28"/>
                  </w:rPr>
                  <w:t>Onboarding</w:t>
                </w:r>
              </w:sdtContent>
            </w:sdt>
            <w:r w:rsidR="00CA0AAB">
              <w:rPr>
                <w:rFonts w:ascii="Century Gothic"/>
                <w:sz w:val="28"/>
              </w:rPr>
              <w:t xml:space="preserve"> </w:t>
            </w:r>
          </w:p>
        </w:tc>
        <w:tc>
          <w:tcPr>
            <w:tcW w:w="810" w:type="dxa"/>
            <w:tcBorders>
              <w:bottom w:val="single" w:sz="18" w:space="0" w:color="auto"/>
            </w:tcBorders>
          </w:tcPr>
          <w:p w14:paraId="12426964" w14:textId="77777777" w:rsidR="00147234" w:rsidRPr="00624FC0" w:rsidRDefault="00147234" w:rsidP="00147234">
            <w:pPr>
              <w:pStyle w:val="NoSpacing"/>
            </w:pPr>
          </w:p>
        </w:tc>
        <w:tc>
          <w:tcPr>
            <w:tcW w:w="4050" w:type="dxa"/>
            <w:tcBorders>
              <w:bottom w:val="single" w:sz="18" w:space="0" w:color="auto"/>
            </w:tcBorders>
          </w:tcPr>
          <w:p w14:paraId="18D1DABA" w14:textId="77777777" w:rsidR="00147234" w:rsidRPr="00624FC0" w:rsidRDefault="00147234" w:rsidP="00147234">
            <w:pPr>
              <w:pStyle w:val="NoSpacing"/>
            </w:pPr>
          </w:p>
        </w:tc>
      </w:tr>
      <w:tr w:rsidR="00624FC0" w14:paraId="0F16B1D1" w14:textId="77777777" w:rsidTr="007C2191">
        <w:trPr>
          <w:trHeight w:val="9513"/>
        </w:trPr>
        <w:tc>
          <w:tcPr>
            <w:tcW w:w="5940" w:type="dxa"/>
            <w:gridSpan w:val="2"/>
            <w:tcBorders>
              <w:top w:val="single" w:sz="18" w:space="0" w:color="auto"/>
            </w:tcBorders>
            <w:tcMar>
              <w:left w:w="115" w:type="dxa"/>
              <w:right w:w="173" w:type="dxa"/>
            </w:tcMar>
          </w:tcPr>
          <w:p w14:paraId="101D65FB" w14:textId="6D87FC9B" w:rsidR="00624FC0" w:rsidRDefault="003D0B03" w:rsidP="00197602">
            <w:r w:rsidRPr="003D0B03">
              <w:rPr>
                <w:noProof/>
              </w:rPr>
              <w:drawing>
                <wp:inline distT="0" distB="0" distL="0" distR="0" wp14:anchorId="2B6CDD2F" wp14:editId="6D087F23">
                  <wp:extent cx="3379305" cy="2042154"/>
                  <wp:effectExtent l="0" t="0" r="0" b="0"/>
                  <wp:docPr id="170377844" name="Picture 7" descr="Gallery of Using Big Data to Determine the Extent of China's Gho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allery of Using Big Data to Determine the Extent of China's Ghost ..."/>
                          <pic:cNvPicPr>
                            <a:picLocks noChangeAspect="1" noChangeArrowheads="1"/>
                          </pic:cNvPicPr>
                        </pic:nvPicPr>
                        <pic:blipFill rotWithShape="1">
                          <a:blip r:embed="rId11">
                            <a:extLst>
                              <a:ext uri="{28A0092B-C50C-407E-A947-70E740481C1C}">
                                <a14:useLocalDpi xmlns:a14="http://schemas.microsoft.com/office/drawing/2010/main" val="0"/>
                              </a:ext>
                            </a:extLst>
                          </a:blip>
                          <a:srcRect b="9544"/>
                          <a:stretch>
                            <a:fillRect/>
                          </a:stretch>
                        </pic:blipFill>
                        <pic:spPr bwMode="auto">
                          <a:xfrm>
                            <a:off x="0" y="0"/>
                            <a:ext cx="3478031" cy="2101815"/>
                          </a:xfrm>
                          <a:prstGeom prst="rect">
                            <a:avLst/>
                          </a:prstGeom>
                          <a:noFill/>
                          <a:ln>
                            <a:noFill/>
                          </a:ln>
                          <a:extLst>
                            <a:ext uri="{53640926-AAD7-44D8-BBD7-CCE9431645EC}">
                              <a14:shadowObscured xmlns:a14="http://schemas.microsoft.com/office/drawing/2010/main"/>
                            </a:ext>
                          </a:extLst>
                        </pic:spPr>
                      </pic:pic>
                    </a:graphicData>
                  </a:graphic>
                </wp:inline>
              </w:drawing>
            </w:r>
            <w:r w:rsidRPr="003D0B03">
              <w:t xml:space="preserve"> </w:t>
            </w:r>
            <w:r w:rsidR="00CB2D17">
              <w:rPr>
                <w:noProof/>
              </w:rPr>
              <mc:AlternateContent>
                <mc:Choice Requires="wps">
                  <w:drawing>
                    <wp:inline distT="0" distB="0" distL="0" distR="0" wp14:anchorId="209AD5DE" wp14:editId="48B7E964">
                      <wp:extent cx="302260" cy="302260"/>
                      <wp:effectExtent l="0" t="0" r="0" b="0"/>
                      <wp:docPr id="380905224" name="Rectangle 3" descr="Inside China's ghost cities – the country with 65 million empty hom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1EC97" id="Rectangle 3" o:spid="_x0000_s1026" alt="Inside China's ghost cities – the country with 65 million empty homes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CA46308" w14:textId="098CF614" w:rsidR="00147234" w:rsidRDefault="002D7134" w:rsidP="0063344D">
            <w:pPr>
              <w:pStyle w:val="Heading1"/>
            </w:pPr>
            <w:sdt>
              <w:sdtPr>
                <w:id w:val="-1524012433"/>
                <w:placeholder>
                  <w:docPart w:val="A7BF9FAD356345998F039BBA1B49FC9F"/>
                </w:placeholder>
                <w15:appearance w15:val="hidden"/>
              </w:sdtPr>
              <w:sdtEndPr/>
              <w:sdtContent>
                <w:r w:rsidR="00E2240C">
                  <w:t>Company directory</w:t>
                </w:r>
              </w:sdtContent>
            </w:sdt>
            <w:r w:rsidR="00CA0AAB">
              <w:t xml:space="preserve"> </w:t>
            </w:r>
          </w:p>
          <w:p w14:paraId="3977E553" w14:textId="211355C4" w:rsidR="00147234" w:rsidRPr="000C3643" w:rsidRDefault="002D7134" w:rsidP="00147234">
            <w:pPr>
              <w:rPr>
                <w:rStyle w:val="Bold"/>
              </w:rPr>
            </w:pPr>
            <w:sdt>
              <w:sdtPr>
                <w:rPr>
                  <w:rStyle w:val="Bold"/>
                </w:rPr>
                <w:id w:val="-436756669"/>
                <w:placeholder>
                  <w:docPart w:val="B98706FAEF8A4F25BDC2FC3B9C51E431"/>
                </w:placeholder>
                <w15:appearance w15:val="hidden"/>
              </w:sdtPr>
              <w:sdtEndPr>
                <w:rPr>
                  <w:rStyle w:val="Bold"/>
                </w:rPr>
              </w:sdtEndPr>
              <w:sdtContent>
                <w:r w:rsidR="0063344D">
                  <w:rPr>
                    <w:rStyle w:val="Bold"/>
                  </w:rPr>
                  <w:t>If you ever need any advice, questions answered, or even some extra special support from an expert in your field, feel free to connect with one of your supervisors!</w:t>
                </w:r>
              </w:sdtContent>
            </w:sdt>
            <w:r w:rsidR="00CA0AAB" w:rsidRPr="000C3643">
              <w:rPr>
                <w:rStyle w:val="Bold"/>
              </w:rPr>
              <w:t xml:space="preserve"> </w:t>
            </w:r>
          </w:p>
          <w:sdt>
            <w:sdtPr>
              <w:id w:val="-1957782541"/>
              <w:placeholder>
                <w:docPart w:val="6ED7E1B60CCD43BE88FE909DC9F850C9"/>
              </w:placeholder>
              <w15:appearance w15:val="hidden"/>
            </w:sdtPr>
            <w:sdtEndPr/>
            <w:sdtContent>
              <w:p w14:paraId="07F4280B" w14:textId="5059194C" w:rsidR="0063344D" w:rsidRDefault="0063344D" w:rsidP="004B26E6">
                <w:pPr>
                  <w:pStyle w:val="ListParagraph"/>
                  <w:numPr>
                    <w:ilvl w:val="0"/>
                    <w:numId w:val="1"/>
                  </w:numPr>
                </w:pPr>
                <w:r>
                  <w:t>Drectar</w:t>
                </w:r>
              </w:p>
              <w:p w14:paraId="3E70EF53" w14:textId="02B3A9CE" w:rsidR="0063344D" w:rsidRDefault="00A027F2" w:rsidP="0063344D">
                <w:hyperlink r:id="rId12" w:history="1">
                  <w:r w:rsidRPr="006E6DD6">
                    <w:rPr>
                      <w:rStyle w:val="Hyperlink"/>
                    </w:rPr>
                    <w:t>Drectar@Drectarsmail.fyi</w:t>
                  </w:r>
                </w:hyperlink>
              </w:p>
              <w:p w14:paraId="7FB79225" w14:textId="5EAEC39C" w:rsidR="00A027F2" w:rsidRDefault="00A027F2" w:rsidP="0063344D">
                <w:r>
                  <w:t>555-0618</w:t>
                </w:r>
              </w:p>
              <w:p w14:paraId="22D224DB" w14:textId="7CE7816D" w:rsidR="0063344D" w:rsidRDefault="004B26E6" w:rsidP="004B26E6">
                <w:pPr>
                  <w:pStyle w:val="ListParagraph"/>
                  <w:numPr>
                    <w:ilvl w:val="0"/>
                    <w:numId w:val="1"/>
                  </w:numPr>
                </w:pPr>
                <w:r w:rsidRPr="004B26E6">
                  <w:rPr>
                    <w:highlight w:val="black"/>
                  </w:rPr>
                  <w:t>Uardo</w:t>
                </w:r>
                <w:r>
                  <w:t xml:space="preserve"> </w:t>
                </w:r>
              </w:p>
              <w:p w14:paraId="3591980B" w14:textId="75A8B912" w:rsidR="00A027F2" w:rsidRDefault="00DC0EE8" w:rsidP="0063344D">
                <w:r>
                  <w:t xml:space="preserve"> (</w:t>
                </w:r>
                <w:proofErr w:type="spellStart"/>
                <w:r>
                  <w:t>deactive</w:t>
                </w:r>
                <w:proofErr w:type="spellEnd"/>
                <w:r>
                  <w:t>)</w:t>
                </w:r>
              </w:p>
              <w:p w14:paraId="2AB0B519" w14:textId="37918A70" w:rsidR="0063344D" w:rsidRDefault="00F51A31" w:rsidP="006F7A90">
                <w:pPr>
                  <w:pStyle w:val="ListParagraph"/>
                  <w:numPr>
                    <w:ilvl w:val="0"/>
                    <w:numId w:val="1"/>
                  </w:numPr>
                </w:pPr>
                <w:r>
                  <w:t xml:space="preserve">Mink </w:t>
                </w:r>
                <w:r w:rsidR="006F7A90">
                  <w:sym w:font="Wingdings" w:char="F04A"/>
                </w:r>
              </w:p>
              <w:p w14:paraId="02B2AAB5" w14:textId="285D423A" w:rsidR="006F7A90" w:rsidRDefault="006D7BD0" w:rsidP="00D31B50">
                <w:hyperlink r:id="rId13" w:history="1">
                  <w:r w:rsidRPr="006E6DD6">
                    <w:rPr>
                      <w:rStyle w:val="Hyperlink"/>
                    </w:rPr>
                    <w:t>Helpdesk@Drectarsmail.fyi</w:t>
                  </w:r>
                </w:hyperlink>
              </w:p>
              <w:p w14:paraId="32A8913B" w14:textId="45147263" w:rsidR="00065DD8" w:rsidRDefault="00065DD8" w:rsidP="00D31B50">
                <w:r>
                  <w:t>555-1921</w:t>
                </w:r>
              </w:p>
            </w:sdtContent>
          </w:sdt>
        </w:tc>
        <w:tc>
          <w:tcPr>
            <w:tcW w:w="810" w:type="dxa"/>
            <w:tcBorders>
              <w:top w:val="single" w:sz="18" w:space="0" w:color="auto"/>
            </w:tcBorders>
          </w:tcPr>
          <w:p w14:paraId="07D85403" w14:textId="77777777" w:rsidR="00624FC0" w:rsidRPr="00624FC0" w:rsidRDefault="00624FC0" w:rsidP="00624FC0"/>
        </w:tc>
        <w:tc>
          <w:tcPr>
            <w:tcW w:w="4050" w:type="dxa"/>
            <w:tcBorders>
              <w:top w:val="single" w:sz="18" w:space="0" w:color="auto"/>
            </w:tcBorders>
            <w:tcMar>
              <w:left w:w="173" w:type="dxa"/>
              <w:right w:w="173" w:type="dxa"/>
            </w:tcMar>
          </w:tcPr>
          <w:p w14:paraId="111BA6D3" w14:textId="09B7F56E" w:rsidR="00147234" w:rsidRDefault="002D7134" w:rsidP="00064D39">
            <w:pPr>
              <w:pStyle w:val="Heading2"/>
            </w:pPr>
            <w:sdt>
              <w:sdtPr>
                <w:id w:val="-1737242985"/>
                <w:placeholder>
                  <w:docPart w:val="F386731E37CC4020801338DA3FFA4D58"/>
                </w:placeholder>
                <w15:appearance w15:val="hidden"/>
              </w:sdtPr>
              <w:sdtEndPr/>
              <w:sdtContent>
                <w:r w:rsidR="00FD737A">
                  <w:t>Amenities</w:t>
                </w:r>
              </w:sdtContent>
            </w:sdt>
            <w:r w:rsidR="00CA0AAB">
              <w:t xml:space="preserve"> </w:t>
            </w:r>
          </w:p>
          <w:sdt>
            <w:sdtPr>
              <w:id w:val="-844636243"/>
              <w:placeholder>
                <w:docPart w:val="56FE87A03EF74507A88B035448662392"/>
              </w:placeholder>
              <w15:appearance w15:val="hidden"/>
            </w:sdtPr>
            <w:sdtEndPr/>
            <w:sdtContent>
              <w:p w14:paraId="059CDFC7" w14:textId="77777777" w:rsidR="00DC260D" w:rsidRDefault="00FD737A" w:rsidP="00FD737A">
                <w:r>
                  <w:t xml:space="preserve">Here at the SE </w:t>
                </w:r>
                <w:r w:rsidR="00357A25">
                  <w:t>Aham</w:t>
                </w:r>
                <w:r>
                  <w:t xml:space="preserve"> power </w:t>
                </w:r>
                <w:r w:rsidR="00357A25">
                  <w:t xml:space="preserve">plant, </w:t>
                </w:r>
                <w:r w:rsidR="00DC260D">
                  <w:t xml:space="preserve">we have many events. Daily we offer fine </w:t>
                </w:r>
                <w:proofErr w:type="gramStart"/>
                <w:r w:rsidR="00DC260D">
                  <w:t>company</w:t>
                </w:r>
                <w:proofErr w:type="gramEnd"/>
                <w:r w:rsidR="00DC260D">
                  <w:t xml:space="preserve"> provided lunches including </w:t>
                </w:r>
                <w:proofErr w:type="gramStart"/>
                <w:r w:rsidR="00DC260D">
                  <w:t>dirt,</w:t>
                </w:r>
                <w:proofErr w:type="gramEnd"/>
                <w:r w:rsidR="00DC260D">
                  <w:t xml:space="preserve"> and meat! We also include </w:t>
                </w:r>
                <w:r w:rsidR="00B97576">
                  <w:t xml:space="preserve">1 mandatory </w:t>
                </w:r>
                <w:proofErr w:type="gramStart"/>
                <w:r w:rsidR="00B97576">
                  <w:t>10 minute</w:t>
                </w:r>
                <w:proofErr w:type="gramEnd"/>
                <w:r w:rsidR="00B97576">
                  <w:t xml:space="preserve"> break a day! This is on top of our great compensation for a full day of work!</w:t>
                </w:r>
              </w:p>
              <w:p w14:paraId="40D903A6" w14:textId="77777777" w:rsidR="00DB3026" w:rsidRDefault="00B97576" w:rsidP="00FD737A">
                <w:r>
                  <w:t xml:space="preserve">Outside the plant we </w:t>
                </w:r>
                <w:r w:rsidR="00DB3026">
                  <w:t xml:space="preserve">have the wonderful city of XL2127GdRpHM, short for </w:t>
                </w:r>
                <w:r w:rsidR="00DB3026" w:rsidRPr="00DB3026">
                  <w:rPr>
                    <w:highlight w:val="black"/>
                  </w:rPr>
                  <w:t>AAAAAAAAAAAAAAAAAAAAAAAA</w:t>
                </w:r>
                <w:r w:rsidR="00DB3026">
                  <w:t>!</w:t>
                </w:r>
              </w:p>
              <w:p w14:paraId="7BB7D580" w14:textId="77777777" w:rsidR="00DB3026" w:rsidRDefault="00DB3026" w:rsidP="00FD737A">
                <w:r>
                  <w:t>Thet have fantastic local establishments such as a park with tables! A store! And even</w:t>
                </w:r>
                <w:r w:rsidR="00B42F3D">
                  <w:t xml:space="preserve"> one </w:t>
                </w:r>
                <w:proofErr w:type="gramStart"/>
                <w:r w:rsidR="00B42F3D">
                  <w:t>dog</w:t>
                </w:r>
                <w:proofErr w:type="gramEnd"/>
                <w:r w:rsidR="00B42F3D">
                  <w:t xml:space="preserve"> I think!</w:t>
                </w:r>
              </w:p>
              <w:p w14:paraId="20C3B580" w14:textId="0892A9BF" w:rsidR="00B42F3D" w:rsidRDefault="00B42F3D" w:rsidP="00FD737A">
                <w:r>
                  <w:t xml:space="preserve">You don’t even need official approval to </w:t>
                </w:r>
                <w:proofErr w:type="gramStart"/>
                <w:r>
                  <w:t>partake</w:t>
                </w:r>
                <w:proofErr w:type="gramEnd"/>
                <w:r>
                  <w:t xml:space="preserve"> in these joys</w:t>
                </w:r>
                <w:r w:rsidR="006976A3">
                  <w:t xml:space="preserve">! Feel completely free to go to </w:t>
                </w:r>
                <w:proofErr w:type="gramStart"/>
                <w:r w:rsidR="006976A3">
                  <w:t>The</w:t>
                </w:r>
                <w:proofErr w:type="gramEnd"/>
                <w:r w:rsidR="006976A3">
                  <w:t xml:space="preserve"> store whenever you want!  (</w:t>
                </w:r>
                <w:r w:rsidR="004B26E6">
                  <w:t>off</w:t>
                </w:r>
                <w:r w:rsidR="006976A3">
                  <w:t xml:space="preserve"> work hours)</w:t>
                </w:r>
              </w:p>
            </w:sdtContent>
          </w:sdt>
        </w:tc>
      </w:tr>
      <w:tr w:rsidR="00624FC0" w14:paraId="22AF0186" w14:textId="77777777" w:rsidTr="007C2191">
        <w:tc>
          <w:tcPr>
            <w:tcW w:w="2790" w:type="dxa"/>
            <w:tcMar>
              <w:top w:w="86" w:type="dxa"/>
              <w:left w:w="216" w:type="dxa"/>
              <w:bottom w:w="115" w:type="dxa"/>
              <w:right w:w="216" w:type="dxa"/>
            </w:tcMar>
            <w:vAlign w:val="center"/>
          </w:tcPr>
          <w:p w14:paraId="74B048E2" w14:textId="72496B53" w:rsidR="00624FC0" w:rsidRDefault="004A7E01" w:rsidP="007C2191">
            <w:pPr>
              <w:pStyle w:val="NoSpacing"/>
              <w:spacing w:before="240"/>
            </w:pPr>
            <w:r w:rsidRPr="004A7E01">
              <w:rPr>
                <w:noProof/>
              </w:rPr>
              <w:drawing>
                <wp:inline distT="0" distB="0" distL="0" distR="0" wp14:anchorId="6447261C" wp14:editId="57AEEBDF">
                  <wp:extent cx="2751151" cy="1834101"/>
                  <wp:effectExtent l="0" t="0" r="0" b="0"/>
                  <wp:docPr id="1958602863" name="Picture 11" descr="Stunning Macro Bug in 4K Ultra HD Wallpaper | 4500x3000 | Wallpaper Aby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tunning Macro Bug in 4K Ultra HD Wallpaper | 4500x3000 | Wallpaper Abys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75667" cy="1850445"/>
                          </a:xfrm>
                          <a:prstGeom prst="rect">
                            <a:avLst/>
                          </a:prstGeom>
                          <a:noFill/>
                          <a:ln>
                            <a:noFill/>
                          </a:ln>
                        </pic:spPr>
                      </pic:pic>
                    </a:graphicData>
                  </a:graphic>
                </wp:inline>
              </w:drawing>
            </w:r>
            <w:r w:rsidRPr="004A7E01">
              <w:t xml:space="preserve"> </w:t>
            </w:r>
            <w:r w:rsidR="006A1576">
              <w:rPr>
                <w:noProof/>
              </w:rPr>
              <mc:AlternateContent>
                <mc:Choice Requires="wps">
                  <w:drawing>
                    <wp:inline distT="0" distB="0" distL="0" distR="0" wp14:anchorId="5EC1F2EE" wp14:editId="6A8FD488">
                      <wp:extent cx="302260" cy="302260"/>
                      <wp:effectExtent l="0" t="0" r="0" b="0"/>
                      <wp:docPr id="1319827888" name="Rectangle 9" descr="Bug Close Up Insect Eyes Macro Photography Detailed View Backgrou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1485F" id="Rectangle 9" o:spid="_x0000_s1026" alt="Bug Close Up Insect Eyes Macro Photography Detailed View Background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8010" w:type="dxa"/>
            <w:gridSpan w:val="3"/>
            <w:tcMar>
              <w:top w:w="86" w:type="dxa"/>
              <w:left w:w="216" w:type="dxa"/>
              <w:bottom w:w="115" w:type="dxa"/>
              <w:right w:w="216" w:type="dxa"/>
            </w:tcMar>
          </w:tcPr>
          <w:p w14:paraId="6A05C2B4" w14:textId="2D994EDD" w:rsidR="00147234" w:rsidRDefault="002D7134" w:rsidP="0005799D">
            <w:pPr>
              <w:pStyle w:val="Heading2"/>
            </w:pPr>
            <w:sdt>
              <w:sdtPr>
                <w:id w:val="-1040280879"/>
                <w:placeholder>
                  <w:docPart w:val="115C135458F640309573E9DBCAFA992D"/>
                </w:placeholder>
                <w15:appearance w15:val="hidden"/>
              </w:sdtPr>
              <w:sdtEndPr/>
              <w:sdtContent>
                <w:r w:rsidR="00A47A3A">
                  <w:t>Final message</w:t>
                </w:r>
              </w:sdtContent>
            </w:sdt>
            <w:r w:rsidR="00CA0AAB">
              <w:t xml:space="preserve">  </w:t>
            </w:r>
          </w:p>
          <w:sdt>
            <w:sdtPr>
              <w:id w:val="-30960793"/>
              <w:placeholder>
                <w:docPart w:val="17C29FBACC2A4FBFAD255D4BFCC5AB9D"/>
              </w:placeholder>
              <w15:appearance w15:val="hidden"/>
            </w:sdtPr>
            <w:sdtEndPr/>
            <w:sdtContent>
              <w:p w14:paraId="3AB0E5AC" w14:textId="77777777" w:rsidR="00624FC0" w:rsidRDefault="00301E0F" w:rsidP="00301E0F">
                <w:r>
                  <w:t xml:space="preserve">Thank you so much for accepting this opportunity to work at the Southeast Aham </w:t>
                </w:r>
                <w:r w:rsidR="00F1711B">
                  <w:t xml:space="preserve">Power facility. We are so excited to see you prosper in this role. The team is always here to support you </w:t>
                </w:r>
                <w:r w:rsidR="00D24636">
                  <w:t>and only hopes your days are smooth and productive.</w:t>
                </w:r>
              </w:p>
              <w:p w14:paraId="01F044BE" w14:textId="77777777" w:rsidR="00D24636" w:rsidRDefault="00D24636" w:rsidP="00301E0F">
                <w:r>
                  <w:t>Fate is up to you now! Good luck!</w:t>
                </w:r>
              </w:p>
              <w:p w14:paraId="224A97D1" w14:textId="029FFB7A" w:rsidR="00D24636" w:rsidRDefault="00D24636" w:rsidP="00D24636">
                <w:pPr>
                  <w:pStyle w:val="ListParagraph"/>
                  <w:numPr>
                    <w:ilvl w:val="0"/>
                    <w:numId w:val="2"/>
                  </w:numPr>
                </w:pPr>
                <w:r>
                  <w:t>Mink!</w:t>
                </w:r>
              </w:p>
            </w:sdtContent>
          </w:sdt>
        </w:tc>
      </w:tr>
    </w:tbl>
    <w:p w14:paraId="2EDA27EE" w14:textId="77777777" w:rsidR="00197602" w:rsidRDefault="00197602" w:rsidP="00B97E24">
      <w:pPr>
        <w:pStyle w:val="ObjectAnchor"/>
      </w:pPr>
    </w:p>
    <w:sectPr w:rsidR="00197602" w:rsidSect="00B97E24">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E9B65" w14:textId="77777777" w:rsidR="002D7134" w:rsidRDefault="002D7134" w:rsidP="002719D0">
      <w:pPr>
        <w:spacing w:before="0" w:line="240" w:lineRule="auto"/>
      </w:pPr>
      <w:r>
        <w:separator/>
      </w:r>
    </w:p>
  </w:endnote>
  <w:endnote w:type="continuationSeparator" w:id="0">
    <w:p w14:paraId="7582E1ED" w14:textId="77777777" w:rsidR="002D7134" w:rsidRDefault="002D7134" w:rsidP="002719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E324F" w14:textId="77777777" w:rsidR="002D7134" w:rsidRDefault="002D7134" w:rsidP="002719D0">
      <w:pPr>
        <w:spacing w:before="0" w:line="240" w:lineRule="auto"/>
      </w:pPr>
      <w:r>
        <w:separator/>
      </w:r>
    </w:p>
  </w:footnote>
  <w:footnote w:type="continuationSeparator" w:id="0">
    <w:p w14:paraId="43C9AA90" w14:textId="77777777" w:rsidR="002D7134" w:rsidRDefault="002D7134" w:rsidP="002719D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252"/>
    <w:multiLevelType w:val="hybridMultilevel"/>
    <w:tmpl w:val="B7A60E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8218D0"/>
    <w:multiLevelType w:val="hybridMultilevel"/>
    <w:tmpl w:val="BC942F0A"/>
    <w:lvl w:ilvl="0" w:tplc="03E00792">
      <w:start w:val="555"/>
      <w:numFmt w:val="bullet"/>
      <w:lvlText w:val="-"/>
      <w:lvlJc w:val="left"/>
      <w:pPr>
        <w:ind w:left="720" w:hanging="360"/>
      </w:pPr>
      <w:rPr>
        <w:rFonts w:ascii="Avenir Next LT Pro" w:eastAsiaTheme="minorHAnsi" w:hAnsi="Avenir Next LT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3028431">
    <w:abstractNumId w:val="0"/>
  </w:num>
  <w:num w:numId="2" w16cid:durableId="2128697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62B"/>
    <w:rsid w:val="0005799D"/>
    <w:rsid w:val="00064D39"/>
    <w:rsid w:val="00065DD8"/>
    <w:rsid w:val="00075F46"/>
    <w:rsid w:val="000C3643"/>
    <w:rsid w:val="000C7512"/>
    <w:rsid w:val="000F5747"/>
    <w:rsid w:val="00106D64"/>
    <w:rsid w:val="00147234"/>
    <w:rsid w:val="00197602"/>
    <w:rsid w:val="001A7DF9"/>
    <w:rsid w:val="001D12E2"/>
    <w:rsid w:val="001D597C"/>
    <w:rsid w:val="002107E5"/>
    <w:rsid w:val="002719D0"/>
    <w:rsid w:val="002736CB"/>
    <w:rsid w:val="002D7134"/>
    <w:rsid w:val="00301E0F"/>
    <w:rsid w:val="00321981"/>
    <w:rsid w:val="00357A25"/>
    <w:rsid w:val="00360680"/>
    <w:rsid w:val="003B3C98"/>
    <w:rsid w:val="003D0B03"/>
    <w:rsid w:val="0041632C"/>
    <w:rsid w:val="00422A0B"/>
    <w:rsid w:val="004748E7"/>
    <w:rsid w:val="004A7E01"/>
    <w:rsid w:val="004B26E6"/>
    <w:rsid w:val="00520D9E"/>
    <w:rsid w:val="00540FE1"/>
    <w:rsid w:val="005E7731"/>
    <w:rsid w:val="005F72D0"/>
    <w:rsid w:val="00624FC0"/>
    <w:rsid w:val="0063344D"/>
    <w:rsid w:val="006370D1"/>
    <w:rsid w:val="00637C30"/>
    <w:rsid w:val="00684AD0"/>
    <w:rsid w:val="006976A3"/>
    <w:rsid w:val="00697801"/>
    <w:rsid w:val="006A1576"/>
    <w:rsid w:val="006D7BD0"/>
    <w:rsid w:val="006F7A90"/>
    <w:rsid w:val="00705BA2"/>
    <w:rsid w:val="007507E9"/>
    <w:rsid w:val="00766F20"/>
    <w:rsid w:val="007844DC"/>
    <w:rsid w:val="007C2191"/>
    <w:rsid w:val="008033C5"/>
    <w:rsid w:val="0080449D"/>
    <w:rsid w:val="00807EDA"/>
    <w:rsid w:val="0082162B"/>
    <w:rsid w:val="00853F12"/>
    <w:rsid w:val="008A3EBD"/>
    <w:rsid w:val="00970A18"/>
    <w:rsid w:val="00974322"/>
    <w:rsid w:val="009C726B"/>
    <w:rsid w:val="00A027F2"/>
    <w:rsid w:val="00A2399E"/>
    <w:rsid w:val="00A464E3"/>
    <w:rsid w:val="00A47A3A"/>
    <w:rsid w:val="00A83C82"/>
    <w:rsid w:val="00AD2E65"/>
    <w:rsid w:val="00B23A15"/>
    <w:rsid w:val="00B42F3D"/>
    <w:rsid w:val="00B515CB"/>
    <w:rsid w:val="00B832D1"/>
    <w:rsid w:val="00B97576"/>
    <w:rsid w:val="00B97E24"/>
    <w:rsid w:val="00C419DC"/>
    <w:rsid w:val="00C77147"/>
    <w:rsid w:val="00CA0AAB"/>
    <w:rsid w:val="00CB2D17"/>
    <w:rsid w:val="00D04A1D"/>
    <w:rsid w:val="00D24636"/>
    <w:rsid w:val="00D31B50"/>
    <w:rsid w:val="00D450C5"/>
    <w:rsid w:val="00D46FA7"/>
    <w:rsid w:val="00D65C19"/>
    <w:rsid w:val="00D70344"/>
    <w:rsid w:val="00DB3026"/>
    <w:rsid w:val="00DC0EE8"/>
    <w:rsid w:val="00DC260D"/>
    <w:rsid w:val="00DD66A1"/>
    <w:rsid w:val="00E2240C"/>
    <w:rsid w:val="00E24384"/>
    <w:rsid w:val="00E33C95"/>
    <w:rsid w:val="00E35CF2"/>
    <w:rsid w:val="00EB6259"/>
    <w:rsid w:val="00EE55DB"/>
    <w:rsid w:val="00EF6911"/>
    <w:rsid w:val="00F12D04"/>
    <w:rsid w:val="00F1711B"/>
    <w:rsid w:val="00F51A31"/>
    <w:rsid w:val="00F67093"/>
    <w:rsid w:val="00F830A4"/>
    <w:rsid w:val="00F96C5E"/>
    <w:rsid w:val="00FD31FB"/>
    <w:rsid w:val="00FD7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D7855"/>
  <w15:chartTrackingRefBased/>
  <w15:docId w15:val="{14371969-6FE2-4D63-A13D-D5AF7583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6370D1"/>
    <w:pPr>
      <w:spacing w:before="240" w:after="0"/>
    </w:pPr>
    <w:rPr>
      <w:sz w:val="20"/>
    </w:rPr>
  </w:style>
  <w:style w:type="paragraph" w:styleId="Heading1">
    <w:name w:val="heading 1"/>
    <w:basedOn w:val="Normal"/>
    <w:next w:val="Normal"/>
    <w:link w:val="Heading1Char"/>
    <w:uiPriority w:val="9"/>
    <w:qFormat/>
    <w:rsid w:val="00F96C5E"/>
    <w:pPr>
      <w:spacing w:before="210"/>
      <w:outlineLvl w:val="0"/>
    </w:pPr>
    <w:rPr>
      <w:rFonts w:asciiTheme="majorHAnsi" w:hAnsiTheme="majorHAnsi"/>
      <w:b/>
      <w:bCs/>
      <w:sz w:val="48"/>
      <w:szCs w:val="48"/>
    </w:rPr>
  </w:style>
  <w:style w:type="paragraph" w:styleId="Heading2">
    <w:name w:val="heading 2"/>
    <w:basedOn w:val="Normal"/>
    <w:next w:val="Normal"/>
    <w:link w:val="Heading2Char"/>
    <w:uiPriority w:val="9"/>
    <w:qFormat/>
    <w:rsid w:val="00A2399E"/>
    <w:pPr>
      <w:outlineLvl w:val="1"/>
    </w:pPr>
    <w:rPr>
      <w:b/>
      <w:bCs/>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2399E"/>
    <w:pPr>
      <w:spacing w:before="100" w:beforeAutospacing="1" w:line="240" w:lineRule="auto"/>
    </w:pPr>
    <w:rPr>
      <w:rFonts w:asciiTheme="majorHAnsi" w:hAnsiTheme="majorHAnsi"/>
      <w:b/>
      <w:color w:val="000000" w:themeColor="text1"/>
      <w:sz w:val="88"/>
      <w:szCs w:val="50"/>
    </w:rPr>
  </w:style>
  <w:style w:type="character" w:customStyle="1" w:styleId="TitleChar">
    <w:name w:val="Title Char"/>
    <w:basedOn w:val="DefaultParagraphFont"/>
    <w:link w:val="Title"/>
    <w:uiPriority w:val="10"/>
    <w:rsid w:val="00A2399E"/>
    <w:rPr>
      <w:rFonts w:asciiTheme="majorHAnsi" w:hAnsiTheme="majorHAnsi"/>
      <w:b/>
      <w:color w:val="000000" w:themeColor="text1"/>
      <w:sz w:val="88"/>
      <w:szCs w:val="50"/>
    </w:rPr>
  </w:style>
  <w:style w:type="paragraph" w:styleId="Subtitle">
    <w:name w:val="Subtitle"/>
    <w:basedOn w:val="Normal"/>
    <w:next w:val="Normal"/>
    <w:link w:val="SubtitleChar"/>
    <w:uiPriority w:val="11"/>
    <w:qFormat/>
    <w:rsid w:val="00A2399E"/>
    <w:pPr>
      <w:spacing w:before="120" w:after="240" w:line="240" w:lineRule="auto"/>
    </w:pPr>
    <w:rPr>
      <w:color w:val="7F7F7F" w:themeColor="text1" w:themeTint="80"/>
      <w:sz w:val="28"/>
      <w:szCs w:val="24"/>
    </w:rPr>
  </w:style>
  <w:style w:type="character" w:customStyle="1" w:styleId="SubtitleChar">
    <w:name w:val="Subtitle Char"/>
    <w:basedOn w:val="DefaultParagraphFont"/>
    <w:link w:val="Subtitle"/>
    <w:uiPriority w:val="11"/>
    <w:rsid w:val="00A2399E"/>
    <w:rPr>
      <w:color w:val="7F7F7F" w:themeColor="text1" w:themeTint="80"/>
      <w:sz w:val="28"/>
      <w:szCs w:val="24"/>
    </w:rPr>
  </w:style>
  <w:style w:type="character" w:customStyle="1" w:styleId="Heading1Char">
    <w:name w:val="Heading 1 Char"/>
    <w:basedOn w:val="DefaultParagraphFont"/>
    <w:link w:val="Heading1"/>
    <w:uiPriority w:val="9"/>
    <w:rsid w:val="00F96C5E"/>
    <w:rPr>
      <w:rFonts w:asciiTheme="majorHAnsi" w:hAnsiTheme="majorHAnsi"/>
      <w:b/>
      <w:bCs/>
      <w:sz w:val="48"/>
      <w:szCs w:val="48"/>
    </w:rPr>
  </w:style>
  <w:style w:type="paragraph" w:customStyle="1" w:styleId="Byline">
    <w:name w:val="Byline"/>
    <w:basedOn w:val="Normal"/>
    <w:qFormat/>
    <w:rsid w:val="00A2399E"/>
    <w:pPr>
      <w:spacing w:before="120"/>
    </w:pPr>
    <w:rPr>
      <w:color w:val="404040" w:themeColor="text1" w:themeTint="BF"/>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unhideWhenUsed/>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719D0"/>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6370D1"/>
    <w:rPr>
      <w:sz w:val="20"/>
    </w:rPr>
  </w:style>
  <w:style w:type="paragraph" w:customStyle="1" w:styleId="TopicDescription">
    <w:name w:val="Topic Description"/>
    <w:basedOn w:val="Normal"/>
    <w:qFormat/>
    <w:rsid w:val="00A2399E"/>
    <w:pPr>
      <w:spacing w:before="120"/>
      <w:jc w:val="right"/>
    </w:pPr>
    <w:rPr>
      <w:sz w:val="18"/>
      <w:szCs w:val="18"/>
    </w:rPr>
  </w:style>
  <w:style w:type="paragraph" w:customStyle="1" w:styleId="TopicTitle">
    <w:name w:val="Topic Title"/>
    <w:basedOn w:val="Normal"/>
    <w:qFormat/>
    <w:rsid w:val="00F96C5E"/>
    <w:pPr>
      <w:spacing w:before="360"/>
      <w:jc w:val="right"/>
    </w:pPr>
    <w:rPr>
      <w:b/>
      <w:sz w:val="18"/>
    </w:rPr>
  </w:style>
  <w:style w:type="paragraph" w:styleId="TOCHeading">
    <w:name w:val="TOC Heading"/>
    <w:basedOn w:val="Normal"/>
    <w:next w:val="Normal"/>
    <w:uiPriority w:val="39"/>
    <w:qFormat/>
    <w:rsid w:val="007507E9"/>
    <w:pPr>
      <w:spacing w:before="400"/>
      <w:jc w:val="right"/>
    </w:pPr>
    <w:rPr>
      <w:b/>
      <w:sz w:val="18"/>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A2399E"/>
    <w:rPr>
      <w:b/>
      <w:bCs/>
      <w:sz w:val="36"/>
      <w:szCs w:val="30"/>
    </w:rPr>
  </w:style>
  <w:style w:type="paragraph" w:customStyle="1" w:styleId="IssueInfo">
    <w:name w:val="Issue Info"/>
    <w:basedOn w:val="Normal"/>
    <w:qFormat/>
    <w:rsid w:val="00A2399E"/>
    <w:pPr>
      <w:spacing w:before="0"/>
      <w:jc w:val="right"/>
    </w:pPr>
    <w:rPr>
      <w:color w:val="7F7F7F" w:themeColor="text1" w:themeTint="80"/>
      <w:sz w:val="18"/>
      <w:szCs w:val="16"/>
    </w:rPr>
  </w:style>
  <w:style w:type="character" w:styleId="PlaceholderText">
    <w:name w:val="Placeholder Text"/>
    <w:basedOn w:val="DefaultParagraphFont"/>
    <w:uiPriority w:val="99"/>
    <w:semiHidden/>
    <w:rsid w:val="007844DC"/>
    <w:rPr>
      <w:color w:val="808080"/>
    </w:rPr>
  </w:style>
  <w:style w:type="character" w:customStyle="1" w:styleId="Bold">
    <w:name w:val="Bold"/>
    <w:uiPriority w:val="1"/>
    <w:qFormat/>
    <w:rsid w:val="0080449D"/>
    <w:rPr>
      <w:b/>
    </w:rPr>
  </w:style>
  <w:style w:type="character" w:styleId="Hyperlink">
    <w:name w:val="Hyperlink"/>
    <w:basedOn w:val="DefaultParagraphFont"/>
    <w:uiPriority w:val="99"/>
    <w:unhideWhenUsed/>
    <w:rsid w:val="00A027F2"/>
    <w:rPr>
      <w:color w:val="5F5F5F" w:themeColor="hyperlink"/>
      <w:u w:val="single"/>
    </w:rPr>
  </w:style>
  <w:style w:type="character" w:styleId="UnresolvedMention">
    <w:name w:val="Unresolved Mention"/>
    <w:basedOn w:val="DefaultParagraphFont"/>
    <w:uiPriority w:val="99"/>
    <w:semiHidden/>
    <w:unhideWhenUsed/>
    <w:rsid w:val="00A027F2"/>
    <w:rPr>
      <w:color w:val="605E5C"/>
      <w:shd w:val="clear" w:color="auto" w:fill="E1DFDD"/>
    </w:rPr>
  </w:style>
  <w:style w:type="paragraph" w:styleId="ListParagraph">
    <w:name w:val="List Paragraph"/>
    <w:basedOn w:val="Normal"/>
    <w:uiPriority w:val="34"/>
    <w:semiHidden/>
    <w:qFormat/>
    <w:rsid w:val="004B26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Helpdesk@Drectarsmail.fyi"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rectar@Drectarsmail.fyi"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Stringer\AppData\Local\Microsoft\Office\16.0\DTS\en-US%7bCE19D8DF-2ED0-493E-A404-87324DC8CDFB%7d\%7b81F7D908-9CAB-4731-AB09-07026A2323AD%7dTF371fe1a1-54c3-477c-9fb2-1b14c284b07973caee57_win32-ff461d45546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34451F23B547F283CD00EA60732E48"/>
        <w:category>
          <w:name w:val="General"/>
          <w:gallery w:val="placeholder"/>
        </w:category>
        <w:types>
          <w:type w:val="bbPlcHdr"/>
        </w:types>
        <w:behaviors>
          <w:behavior w:val="content"/>
        </w:behaviors>
        <w:guid w:val="{2FCBD19D-4196-44BA-9D8F-D7CE1B3DC210}"/>
      </w:docPartPr>
      <w:docPartBody>
        <w:p w:rsidR="00D47441" w:rsidRDefault="00D47441">
          <w:pPr>
            <w:pStyle w:val="1934451F23B547F283CD00EA60732E48"/>
          </w:pPr>
          <w:r w:rsidRPr="007844DC">
            <w:t>The Review</w:t>
          </w:r>
        </w:p>
      </w:docPartBody>
    </w:docPart>
    <w:docPart>
      <w:docPartPr>
        <w:name w:val="C00C7DE7191C4DC6BCC8F03113BF9966"/>
        <w:category>
          <w:name w:val="General"/>
          <w:gallery w:val="placeholder"/>
        </w:category>
        <w:types>
          <w:type w:val="bbPlcHdr"/>
        </w:types>
        <w:behaviors>
          <w:behavior w:val="content"/>
        </w:behaviors>
        <w:guid w:val="{4585C0CC-2B15-4EC1-9920-4755EC4D4AB8}"/>
      </w:docPartPr>
      <w:docPartBody>
        <w:p w:rsidR="00D47441" w:rsidRDefault="00D47441">
          <w:pPr>
            <w:pStyle w:val="C00C7DE7191C4DC6BCC8F03113BF9966"/>
          </w:pPr>
          <w:r w:rsidRPr="007844DC">
            <w:t>August 20XX</w:t>
          </w:r>
          <w:r w:rsidRPr="007844DC">
            <w:br/>
            <w:t>Issue #12</w:t>
          </w:r>
        </w:p>
      </w:docPartBody>
    </w:docPart>
    <w:docPart>
      <w:docPartPr>
        <w:name w:val="5ED3F14D2C384A0F8C12118F8641EA64"/>
        <w:category>
          <w:name w:val="General"/>
          <w:gallery w:val="placeholder"/>
        </w:category>
        <w:types>
          <w:type w:val="bbPlcHdr"/>
        </w:types>
        <w:behaviors>
          <w:behavior w:val="content"/>
        </w:behaviors>
        <w:guid w:val="{6EF891F7-308D-41D0-A923-27FA85DDD88A}"/>
      </w:docPartPr>
      <w:docPartBody>
        <w:p w:rsidR="00D47441" w:rsidRDefault="00D47441">
          <w:pPr>
            <w:pStyle w:val="5ED3F14D2C384A0F8C12118F8641EA64"/>
          </w:pPr>
          <w:r w:rsidRPr="007844DC">
            <w:t>INSIDE</w:t>
          </w:r>
        </w:p>
      </w:docPartBody>
    </w:docPart>
    <w:docPart>
      <w:docPartPr>
        <w:name w:val="59D339DC06D34C329DB4B13FFDD975E5"/>
        <w:category>
          <w:name w:val="General"/>
          <w:gallery w:val="placeholder"/>
        </w:category>
        <w:types>
          <w:type w:val="bbPlcHdr"/>
        </w:types>
        <w:behaviors>
          <w:behavior w:val="content"/>
        </w:behaviors>
        <w:guid w:val="{C45C290D-6062-450C-9A68-A2EEEC68D08C}"/>
      </w:docPartPr>
      <w:docPartBody>
        <w:p w:rsidR="00D47441" w:rsidRDefault="00D47441">
          <w:pPr>
            <w:pStyle w:val="59D339DC06D34C329DB4B13FFDD975E5"/>
          </w:pPr>
          <w:r w:rsidRPr="007844DC">
            <w:t>New finds this week</w:t>
          </w:r>
        </w:p>
      </w:docPartBody>
    </w:docPart>
    <w:docPart>
      <w:docPartPr>
        <w:name w:val="DD4398AC70D14A1BB798CA9A294C1293"/>
        <w:category>
          <w:name w:val="General"/>
          <w:gallery w:val="placeholder"/>
        </w:category>
        <w:types>
          <w:type w:val="bbPlcHdr"/>
        </w:types>
        <w:behaviors>
          <w:behavior w:val="content"/>
        </w:behaviors>
        <w:guid w:val="{B9410534-F733-423F-B674-B1BFF3F5CD52}"/>
      </w:docPartPr>
      <w:docPartBody>
        <w:p w:rsidR="00D47441" w:rsidRDefault="00D47441">
          <w:pPr>
            <w:pStyle w:val="DD4398AC70D14A1BB798CA9A294C1293"/>
          </w:pPr>
          <w:r w:rsidRPr="007844DC">
            <w:t>Add description text here to get your subscribers interested in your topic.</w:t>
          </w:r>
        </w:p>
      </w:docPartBody>
    </w:docPart>
    <w:docPart>
      <w:docPartPr>
        <w:name w:val="44FEB08920B74269B91A443C40FBCFE8"/>
        <w:category>
          <w:name w:val="General"/>
          <w:gallery w:val="placeholder"/>
        </w:category>
        <w:types>
          <w:type w:val="bbPlcHdr"/>
        </w:types>
        <w:behaviors>
          <w:behavior w:val="content"/>
        </w:behaviors>
        <w:guid w:val="{7B0C7F9F-5D0A-4C44-B2D4-64132544C797}"/>
      </w:docPartPr>
      <w:docPartBody>
        <w:p w:rsidR="00D47441" w:rsidRDefault="00D47441">
          <w:pPr>
            <w:pStyle w:val="44FEB08920B74269B91A443C40FBCFE8"/>
          </w:pPr>
          <w:r w:rsidRPr="007844DC">
            <w:t>Corporate newsletter</w:t>
          </w:r>
        </w:p>
      </w:docPartBody>
    </w:docPart>
    <w:docPart>
      <w:docPartPr>
        <w:name w:val="2F9E42E7CC2441F5AF5B270C475AC7B1"/>
        <w:category>
          <w:name w:val="General"/>
          <w:gallery w:val="placeholder"/>
        </w:category>
        <w:types>
          <w:type w:val="bbPlcHdr"/>
        </w:types>
        <w:behaviors>
          <w:behavior w:val="content"/>
        </w:behaviors>
        <w:guid w:val="{20A4EEB0-5C2A-47A1-A120-BF3BD50B1F76}"/>
      </w:docPartPr>
      <w:docPartBody>
        <w:p w:rsidR="00D47441" w:rsidRDefault="00D47441">
          <w:pPr>
            <w:pStyle w:val="2F9E42E7CC2441F5AF5B270C475AC7B1"/>
          </w:pPr>
          <w:r w:rsidRPr="007844DC">
            <w:t>Add description text here to get your subscribers interested in your topic.</w:t>
          </w:r>
        </w:p>
      </w:docPartBody>
    </w:docPart>
    <w:docPart>
      <w:docPartPr>
        <w:name w:val="F00CEE2AAFF849B68261EE2059880F96"/>
        <w:category>
          <w:name w:val="General"/>
          <w:gallery w:val="placeholder"/>
        </w:category>
        <w:types>
          <w:type w:val="bbPlcHdr"/>
        </w:types>
        <w:behaviors>
          <w:behavior w:val="content"/>
        </w:behaviors>
        <w:guid w:val="{C20512E5-9C2C-40CC-A9A1-73407449A904}"/>
      </w:docPartPr>
      <w:docPartBody>
        <w:p w:rsidR="00D47441" w:rsidRDefault="00D47441">
          <w:pPr>
            <w:pStyle w:val="F00CEE2AAFF849B68261EE2059880F96"/>
          </w:pPr>
          <w:r w:rsidRPr="007844DC">
            <w:t>The observer</w:t>
          </w:r>
        </w:p>
      </w:docPartBody>
    </w:docPart>
    <w:docPart>
      <w:docPartPr>
        <w:name w:val="BEB3DE4D5CE94EAA820A04C4BED64354"/>
        <w:category>
          <w:name w:val="General"/>
          <w:gallery w:val="placeholder"/>
        </w:category>
        <w:types>
          <w:type w:val="bbPlcHdr"/>
        </w:types>
        <w:behaviors>
          <w:behavior w:val="content"/>
        </w:behaviors>
        <w:guid w:val="{5CA70AE7-47AB-4B68-8623-3664AEDE4C05}"/>
      </w:docPartPr>
      <w:docPartBody>
        <w:p w:rsidR="00D47441" w:rsidRDefault="00D47441">
          <w:pPr>
            <w:pStyle w:val="BEB3DE4D5CE94EAA820A04C4BED64354"/>
          </w:pPr>
          <w:r w:rsidRPr="007844DC">
            <w:t>Add description text here to get your subscribers interested in your topic.</w:t>
          </w:r>
        </w:p>
      </w:docPartBody>
    </w:docPart>
    <w:docPart>
      <w:docPartPr>
        <w:name w:val="F291A64B3270404FACC108B97E07AA0F"/>
        <w:category>
          <w:name w:val="General"/>
          <w:gallery w:val="placeholder"/>
        </w:category>
        <w:types>
          <w:type w:val="bbPlcHdr"/>
        </w:types>
        <w:behaviors>
          <w:behavior w:val="content"/>
        </w:behaviors>
        <w:guid w:val="{546FF24C-AF07-498E-B150-46F008D46C50}"/>
      </w:docPartPr>
      <w:docPartBody>
        <w:p w:rsidR="00D47441" w:rsidRDefault="00D47441">
          <w:pPr>
            <w:pStyle w:val="F291A64B3270404FACC108B97E07AA0F"/>
          </w:pPr>
          <w:r w:rsidRPr="0080449D">
            <w:t>New finds this week</w:t>
          </w:r>
        </w:p>
      </w:docPartBody>
    </w:docPart>
    <w:docPart>
      <w:docPartPr>
        <w:name w:val="288648188CEF43E4B853B660070709C0"/>
        <w:category>
          <w:name w:val="General"/>
          <w:gallery w:val="placeholder"/>
        </w:category>
        <w:types>
          <w:type w:val="bbPlcHdr"/>
        </w:types>
        <w:behaviors>
          <w:behavior w:val="content"/>
        </w:behaviors>
        <w:guid w:val="{576FCE3E-8E9B-4D78-933E-AAC1CB09A3DA}"/>
      </w:docPartPr>
      <w:docPartBody>
        <w:p w:rsidR="00D47441" w:rsidRPr="0080449D" w:rsidRDefault="00D47441" w:rsidP="0080449D">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D47441" w:rsidRDefault="00D47441">
          <w:pPr>
            <w:pStyle w:val="288648188CEF43E4B853B660070709C0"/>
          </w:pPr>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FD77DF75D1BF4AC184E9D9ECE7969A03"/>
        <w:category>
          <w:name w:val="General"/>
          <w:gallery w:val="placeholder"/>
        </w:category>
        <w:types>
          <w:type w:val="bbPlcHdr"/>
        </w:types>
        <w:behaviors>
          <w:behavior w:val="content"/>
        </w:behaviors>
        <w:guid w:val="{220A1719-106D-4385-BFCC-D1665D518E84}"/>
      </w:docPartPr>
      <w:docPartBody>
        <w:p w:rsidR="00D47441" w:rsidRDefault="00D47441">
          <w:pPr>
            <w:pStyle w:val="FD77DF75D1BF4AC184E9D9ECE7969A03"/>
          </w:pPr>
          <w:r w:rsidRPr="00CA0AAB">
            <w:rPr>
              <w:rStyle w:val="Bold"/>
            </w:rPr>
            <w:t>The Review</w:t>
          </w:r>
        </w:p>
      </w:docPartBody>
    </w:docPart>
    <w:docPart>
      <w:docPartPr>
        <w:name w:val="A7BF9FAD356345998F039BBA1B49FC9F"/>
        <w:category>
          <w:name w:val="General"/>
          <w:gallery w:val="placeholder"/>
        </w:category>
        <w:types>
          <w:type w:val="bbPlcHdr"/>
        </w:types>
        <w:behaviors>
          <w:behavior w:val="content"/>
        </w:behaviors>
        <w:guid w:val="{C24CFB5E-1259-4E6F-B3EB-10BE72C9BA6F}"/>
      </w:docPartPr>
      <w:docPartBody>
        <w:p w:rsidR="00D47441" w:rsidRDefault="00D47441">
          <w:pPr>
            <w:pStyle w:val="A7BF9FAD356345998F039BBA1B49FC9F"/>
          </w:pPr>
          <w:r w:rsidRPr="00CA0AAB">
            <w:t>Corporate newsletter</w:t>
          </w:r>
        </w:p>
      </w:docPartBody>
    </w:docPart>
    <w:docPart>
      <w:docPartPr>
        <w:name w:val="B98706FAEF8A4F25BDC2FC3B9C51E431"/>
        <w:category>
          <w:name w:val="General"/>
          <w:gallery w:val="placeholder"/>
        </w:category>
        <w:types>
          <w:type w:val="bbPlcHdr"/>
        </w:types>
        <w:behaviors>
          <w:behavior w:val="content"/>
        </w:behaviors>
        <w:guid w:val="{4FDD75C7-4B61-4BA2-8559-E6DEC0756152}"/>
      </w:docPartPr>
      <w:docPartBody>
        <w:p w:rsidR="00D47441" w:rsidRDefault="00D47441">
          <w:pPr>
            <w:pStyle w:val="B98706FAEF8A4F25BDC2FC3B9C51E431"/>
          </w:pPr>
          <w:r w:rsidRPr="000C3643">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6ED7E1B60CCD43BE88FE909DC9F850C9"/>
        <w:category>
          <w:name w:val="General"/>
          <w:gallery w:val="placeholder"/>
        </w:category>
        <w:types>
          <w:type w:val="bbPlcHdr"/>
        </w:types>
        <w:behaviors>
          <w:behavior w:val="content"/>
        </w:behaviors>
        <w:guid w:val="{8268C363-5343-4DF6-9CA9-DE04997BA8CF}"/>
      </w:docPartPr>
      <w:docPartBody>
        <w:p w:rsidR="00D47441" w:rsidRPr="00CA0AAB" w:rsidRDefault="00D47441" w:rsidP="00CA0AAB">
          <w:r w:rsidRPr="00CA0AAB">
            <w:t xml:space="preserve">Newsletters are periodicals used to advertise or update your subscribers with information about your product or blog. </w:t>
          </w:r>
        </w:p>
        <w:p w:rsidR="00D47441" w:rsidRDefault="00D47441">
          <w:pPr>
            <w:pStyle w:val="6ED7E1B60CCD43BE88FE909DC9F850C9"/>
          </w:pPr>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F386731E37CC4020801338DA3FFA4D58"/>
        <w:category>
          <w:name w:val="General"/>
          <w:gallery w:val="placeholder"/>
        </w:category>
        <w:types>
          <w:type w:val="bbPlcHdr"/>
        </w:types>
        <w:behaviors>
          <w:behavior w:val="content"/>
        </w:behaviors>
        <w:guid w:val="{F20B56FB-2C37-4C71-875E-116BA55D55B2}"/>
      </w:docPartPr>
      <w:docPartBody>
        <w:p w:rsidR="00D47441" w:rsidRDefault="00D47441">
          <w:pPr>
            <w:pStyle w:val="F386731E37CC4020801338DA3FFA4D58"/>
          </w:pPr>
          <w:r w:rsidRPr="00CA0AAB">
            <w:t>Work with the industry’s best</w:t>
          </w:r>
        </w:p>
      </w:docPartBody>
    </w:docPart>
    <w:docPart>
      <w:docPartPr>
        <w:name w:val="56FE87A03EF74507A88B035448662392"/>
        <w:category>
          <w:name w:val="General"/>
          <w:gallery w:val="placeholder"/>
        </w:category>
        <w:types>
          <w:type w:val="bbPlcHdr"/>
        </w:types>
        <w:behaviors>
          <w:behavior w:val="content"/>
        </w:behaviors>
        <w:guid w:val="{CBC8C855-4E89-456B-96CA-670D8CFADAB9}"/>
      </w:docPartPr>
      <w:docPartBody>
        <w:p w:rsidR="00D47441" w:rsidRPr="00CA0AAB" w:rsidRDefault="00D47441"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D47441" w:rsidRPr="00CA0AAB" w:rsidRDefault="00D47441" w:rsidP="00CA0AAB">
          <w:r w:rsidRPr="00CA0AAB">
            <w:t>Newsletters are periodicals used to advertise or update your subscribers with information about your product or blog. Type the content of your newsletter here.</w:t>
          </w:r>
        </w:p>
        <w:p w:rsidR="00D47441" w:rsidRDefault="00D47441">
          <w:pPr>
            <w:pStyle w:val="56FE87A03EF74507A88B035448662392"/>
          </w:pPr>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115C135458F640309573E9DBCAFA992D"/>
        <w:category>
          <w:name w:val="General"/>
          <w:gallery w:val="placeholder"/>
        </w:category>
        <w:types>
          <w:type w:val="bbPlcHdr"/>
        </w:types>
        <w:behaviors>
          <w:behavior w:val="content"/>
        </w:behaviors>
        <w:guid w:val="{B2CFBDA6-EDE6-4046-B145-DEEB62F0D675}"/>
      </w:docPartPr>
      <w:docPartBody>
        <w:p w:rsidR="00D47441" w:rsidRDefault="00D47441">
          <w:pPr>
            <w:pStyle w:val="115C135458F640309573E9DBCAFA992D"/>
          </w:pPr>
          <w:r w:rsidRPr="00CA0AAB">
            <w:t>The observer</w:t>
          </w:r>
        </w:p>
      </w:docPartBody>
    </w:docPart>
    <w:docPart>
      <w:docPartPr>
        <w:name w:val="17C29FBACC2A4FBFAD255D4BFCC5AB9D"/>
        <w:category>
          <w:name w:val="General"/>
          <w:gallery w:val="placeholder"/>
        </w:category>
        <w:types>
          <w:type w:val="bbPlcHdr"/>
        </w:types>
        <w:behaviors>
          <w:behavior w:val="content"/>
        </w:behaviors>
        <w:guid w:val="{82416DB4-3D19-47E3-8312-3A7ADF6BA76B}"/>
      </w:docPartPr>
      <w:docPartBody>
        <w:p w:rsidR="00D47441" w:rsidRPr="00CA0AAB" w:rsidRDefault="00D47441"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D47441" w:rsidRDefault="00D47441">
          <w:pPr>
            <w:pStyle w:val="17C29FBACC2A4FBFAD255D4BFCC5AB9D"/>
          </w:pPr>
          <w:r w:rsidRPr="00CA0AAB">
            <w:t>Newsletters are periodicals used to advertise or update your subscribers with information about your product or blog. They are an excellent way to maintain regular contact with your subscribers.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charset w:val="00"/>
    <w:family w:val="swiss"/>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41"/>
    <w:rsid w:val="002247D0"/>
    <w:rsid w:val="00697801"/>
    <w:rsid w:val="00D47441"/>
    <w:rsid w:val="00EE5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34451F23B547F283CD00EA60732E48">
    <w:name w:val="1934451F23B547F283CD00EA60732E48"/>
  </w:style>
  <w:style w:type="paragraph" w:customStyle="1" w:styleId="C00C7DE7191C4DC6BCC8F03113BF9966">
    <w:name w:val="C00C7DE7191C4DC6BCC8F03113BF9966"/>
  </w:style>
  <w:style w:type="paragraph" w:customStyle="1" w:styleId="D3E40DBA482548AE9FC2D12A735FC7BD">
    <w:name w:val="D3E40DBA482548AE9FC2D12A735FC7BD"/>
  </w:style>
  <w:style w:type="paragraph" w:customStyle="1" w:styleId="5ED3F14D2C384A0F8C12118F8641EA64">
    <w:name w:val="5ED3F14D2C384A0F8C12118F8641EA64"/>
  </w:style>
  <w:style w:type="paragraph" w:customStyle="1" w:styleId="59D339DC06D34C329DB4B13FFDD975E5">
    <w:name w:val="59D339DC06D34C329DB4B13FFDD975E5"/>
  </w:style>
  <w:style w:type="paragraph" w:customStyle="1" w:styleId="DD4398AC70D14A1BB798CA9A294C1293">
    <w:name w:val="DD4398AC70D14A1BB798CA9A294C1293"/>
  </w:style>
  <w:style w:type="paragraph" w:customStyle="1" w:styleId="44FEB08920B74269B91A443C40FBCFE8">
    <w:name w:val="44FEB08920B74269B91A443C40FBCFE8"/>
  </w:style>
  <w:style w:type="paragraph" w:customStyle="1" w:styleId="2F9E42E7CC2441F5AF5B270C475AC7B1">
    <w:name w:val="2F9E42E7CC2441F5AF5B270C475AC7B1"/>
  </w:style>
  <w:style w:type="paragraph" w:customStyle="1" w:styleId="F00CEE2AAFF849B68261EE2059880F96">
    <w:name w:val="F00CEE2AAFF849B68261EE2059880F96"/>
  </w:style>
  <w:style w:type="paragraph" w:customStyle="1" w:styleId="BEB3DE4D5CE94EAA820A04C4BED64354">
    <w:name w:val="BEB3DE4D5CE94EAA820A04C4BED64354"/>
  </w:style>
  <w:style w:type="paragraph" w:customStyle="1" w:styleId="F291A64B3270404FACC108B97E07AA0F">
    <w:name w:val="F291A64B3270404FACC108B97E07AA0F"/>
  </w:style>
  <w:style w:type="paragraph" w:customStyle="1" w:styleId="BBA0C8F0E1BA4357BD0FF581DA7939B2">
    <w:name w:val="BBA0C8F0E1BA4357BD0FF581DA7939B2"/>
  </w:style>
  <w:style w:type="character" w:customStyle="1" w:styleId="Bold">
    <w:name w:val="Bold"/>
    <w:uiPriority w:val="1"/>
    <w:qFormat/>
    <w:rPr>
      <w:b/>
    </w:rPr>
  </w:style>
  <w:style w:type="paragraph" w:customStyle="1" w:styleId="FA92094976584738B6EF3B92C0A861B9">
    <w:name w:val="FA92094976584738B6EF3B92C0A861B9"/>
  </w:style>
  <w:style w:type="paragraph" w:customStyle="1" w:styleId="288648188CEF43E4B853B660070709C0">
    <w:name w:val="288648188CEF43E4B853B660070709C0"/>
  </w:style>
  <w:style w:type="paragraph" w:customStyle="1" w:styleId="FD77DF75D1BF4AC184E9D9ECE7969A03">
    <w:name w:val="FD77DF75D1BF4AC184E9D9ECE7969A03"/>
  </w:style>
  <w:style w:type="paragraph" w:customStyle="1" w:styleId="A7BF9FAD356345998F039BBA1B49FC9F">
    <w:name w:val="A7BF9FAD356345998F039BBA1B49FC9F"/>
  </w:style>
  <w:style w:type="paragraph" w:customStyle="1" w:styleId="63E2E2272FC64490BCF6F24F583D5B56">
    <w:name w:val="63E2E2272FC64490BCF6F24F583D5B56"/>
  </w:style>
  <w:style w:type="paragraph" w:customStyle="1" w:styleId="B98706FAEF8A4F25BDC2FC3B9C51E431">
    <w:name w:val="B98706FAEF8A4F25BDC2FC3B9C51E431"/>
  </w:style>
  <w:style w:type="paragraph" w:customStyle="1" w:styleId="6ED7E1B60CCD43BE88FE909DC9F850C9">
    <w:name w:val="6ED7E1B60CCD43BE88FE909DC9F850C9"/>
  </w:style>
  <w:style w:type="paragraph" w:customStyle="1" w:styleId="F386731E37CC4020801338DA3FFA4D58">
    <w:name w:val="F386731E37CC4020801338DA3FFA4D58"/>
  </w:style>
  <w:style w:type="paragraph" w:customStyle="1" w:styleId="A07C87B3A0624B3F91F713BFE9F24741">
    <w:name w:val="A07C87B3A0624B3F91F713BFE9F24741"/>
  </w:style>
  <w:style w:type="paragraph" w:customStyle="1" w:styleId="56FE87A03EF74507A88B035448662392">
    <w:name w:val="56FE87A03EF74507A88B035448662392"/>
  </w:style>
  <w:style w:type="paragraph" w:customStyle="1" w:styleId="115C135458F640309573E9DBCAFA992D">
    <w:name w:val="115C135458F640309573E9DBCAFA992D"/>
  </w:style>
  <w:style w:type="paragraph" w:customStyle="1" w:styleId="EB934242D19545A8943D3C34940C9629">
    <w:name w:val="EB934242D19545A8943D3C34940C9629"/>
  </w:style>
  <w:style w:type="paragraph" w:customStyle="1" w:styleId="17C29FBACC2A4FBFAD255D4BFCC5AB9D">
    <w:name w:val="17C29FBACC2A4FBFAD255D4BFCC5A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33">
      <a:majorFont>
        <a:latin typeface="Century Gothic"/>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764253E5-DB9B-40F4-AC3D-C3E1B293C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1B4B79-11E8-4E75-9E08-249C947607AD}">
  <ds:schemaRefs>
    <ds:schemaRef ds:uri="http://schemas.microsoft.com/sharepoint/v3/contenttype/forms"/>
  </ds:schemaRefs>
</ds:datastoreItem>
</file>

<file path=customXml/itemProps3.xml><?xml version="1.0" encoding="utf-8"?>
<ds:datastoreItem xmlns:ds="http://schemas.openxmlformats.org/officeDocument/2006/customXml" ds:itemID="{4F3DFBE9-EB66-4012-8ED2-DD79AFCC13D7}">
  <ds:schemaRefs>
    <ds:schemaRef ds:uri="http://schemas.microsoft.com/office/2006/metadata/properties"/>
    <ds:schemaRef ds:uri="http://schemas.microsoft.com/office/infopath/2007/PartnerControls"/>
    <ds:schemaRef ds:uri="71af3243-3dd4-4a8d-8c0d-dd76da1f02a5"/>
  </ds:schemaRefs>
</ds:datastoreItem>
</file>

<file path=docMetadata/LabelInfo.xml><?xml version="1.0" encoding="utf-8"?>
<clbl:labelList xmlns:clbl="http://schemas.microsoft.com/office/2020/mipLabelMetadata">
  <clbl:label id="{defa4170-0d19-0005-0004-bc88714345d2}" enabled="1" method="Standard" siteId="{0080d4d8-6c79-48b3-b7da-d0e38aa2926b}" removed="0"/>
</clbl:labelList>
</file>

<file path=docProps/app.xml><?xml version="1.0" encoding="utf-8"?>
<Properties xmlns="http://schemas.openxmlformats.org/officeDocument/2006/extended-properties" xmlns:vt="http://schemas.openxmlformats.org/officeDocument/2006/docPropsVTypes">
  <Template>{81F7D908-9CAB-4731-AB09-07026A2323AD}TF371fe1a1-54c3-477c-9fb2-1b14c284b07973caee57_win32-ff461d455467.dotx</Template>
  <TotalTime>1</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Stringer</dc:creator>
  <cp:keywords/>
  <dc:description/>
  <cp:lastModifiedBy>Jacob Stringer</cp:lastModifiedBy>
  <cp:revision>2</cp:revision>
  <dcterms:created xsi:type="dcterms:W3CDTF">2026-08-12T14:25:00Z</dcterms:created>
  <dcterms:modified xsi:type="dcterms:W3CDTF">2026-08-12T14:25:00Z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